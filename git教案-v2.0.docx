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" w:name="_GoBack"/>
      <w:bookmarkEnd w:id="2"/>
    </w:p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5"/>
        </w:rPr>
        <w:t>https://git-scm.co</w:t>
      </w:r>
      <w:bookmarkStart w:id="0" w:name="_Hlt460679498"/>
      <w:bookmarkStart w:id="1" w:name="_Hlt460679497"/>
      <w:r>
        <w:rPr>
          <w:rStyle w:val="15"/>
        </w:rPr>
        <w:t>m</w:t>
      </w:r>
      <w:bookmarkEnd w:id="0"/>
      <w:bookmarkEnd w:id="1"/>
      <w:r>
        <w:rPr>
          <w:rStyle w:val="15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+CKrdgAAAAKAQAADwAAAAAAAAABACAAAAAiAAAAZHJzL2Rv&#10;d25yZXYueG1sUEsBAhQAFAAAAAgAh07iQDejstNzAgAAzQQAAA4AAAAAAAAAAQAgAAAAJwEAAGRy&#10;cy9lMm9Eb2MueG1sUEsFBgAAAAAGAAYAWQEAAAwGAAAAAA==&#10;">
                <v:fill on="f" focussize="0,0"/>
                <v:stroke weight="2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4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4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7D35DC0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3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TotalTime>57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：(</cp:lastModifiedBy>
  <dcterms:modified xsi:type="dcterms:W3CDTF">2021-01-10T15:29:14Z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